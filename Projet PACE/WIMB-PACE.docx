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9D2D5" w14:textId="77777777" w:rsidR="008527E6" w:rsidRPr="00B50682" w:rsidRDefault="00BB1F91" w:rsidP="00BB1F91">
      <w:pPr>
        <w:pStyle w:val="Title"/>
        <w:rPr>
          <w:rFonts w:ascii="Zapfino" w:hAnsi="Zapfino" w:cs="Apple Chancery"/>
        </w:rPr>
      </w:pPr>
      <w:proofErr w:type="spellStart"/>
      <w:r w:rsidRPr="00B50682">
        <w:rPr>
          <w:rFonts w:ascii="Zapfino" w:hAnsi="Zapfino" w:cs="Apple Chancery"/>
        </w:rPr>
        <w:t>WhereIsMyBook</w:t>
      </w:r>
      <w:proofErr w:type="spellEnd"/>
      <w:r w:rsidRPr="00B50682">
        <w:rPr>
          <w:rFonts w:ascii="Zapfino" w:hAnsi="Zapfino" w:cs="Apple Chancery"/>
        </w:rPr>
        <w:t xml:space="preserve"> </w:t>
      </w:r>
    </w:p>
    <w:p w14:paraId="7DCA0121" w14:textId="77777777" w:rsidR="008527E6" w:rsidRPr="00B50682" w:rsidRDefault="00BB1F91" w:rsidP="00BB1F91">
      <w:pPr>
        <w:pStyle w:val="Heading1"/>
        <w:rPr>
          <w:rFonts w:ascii="Bodoni 72 Oldstyle Book" w:hAnsi="Bodoni 72 Oldstyle Book"/>
        </w:rPr>
      </w:pPr>
      <w:r w:rsidRPr="00B50682">
        <w:rPr>
          <w:rFonts w:ascii="Bodoni 72 Oldstyle Book" w:hAnsi="Bodoni 72 Oldstyle Book"/>
        </w:rPr>
        <w:t>PACE Bordeaux - 2018</w:t>
      </w:r>
    </w:p>
    <w:p w14:paraId="499A4154" w14:textId="77777777" w:rsidR="008527E6" w:rsidRPr="00BB1F91" w:rsidRDefault="00BB1F91" w:rsidP="00BB1F91">
      <w:r w:rsidRPr="00BB1F91">
        <w:t xml:space="preserve">Application iOS/Swift de gestion de sa propre librairie avec plein de </w:t>
      </w:r>
      <w:proofErr w:type="spellStart"/>
      <w:r w:rsidRPr="00BB1F91">
        <w:t>feature</w:t>
      </w:r>
      <w:proofErr w:type="spellEnd"/>
      <w:r>
        <w:t xml:space="preserve"> sympa</w:t>
      </w:r>
      <w:r w:rsidRPr="00BB1F91">
        <w:t>.</w:t>
      </w:r>
    </w:p>
    <w:p w14:paraId="3DC9148C" w14:textId="0491BE14" w:rsidR="008527E6" w:rsidRPr="007A31C4" w:rsidRDefault="00AA328F" w:rsidP="00BB1F91">
      <w:r>
        <w:rPr>
          <w:noProof/>
          <w:lang w:val="en-US" w:eastAsia="en-US" w:bidi="ar-SA"/>
        </w:rPr>
        <w:drawing>
          <wp:inline distT="0" distB="0" distL="0" distR="0" wp14:anchorId="7BC4FB17" wp14:editId="085D7658">
            <wp:extent cx="6464300" cy="4851400"/>
            <wp:effectExtent l="0" t="0" r="12700" b="0"/>
            <wp:docPr id="3" name="Picture 3" descr="../Downloads/Librairie%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ibrairie%20cop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4300" cy="4851400"/>
                    </a:xfrm>
                    <a:prstGeom prst="rect">
                      <a:avLst/>
                    </a:prstGeom>
                    <a:noFill/>
                    <a:ln>
                      <a:noFill/>
                    </a:ln>
                  </pic:spPr>
                </pic:pic>
              </a:graphicData>
            </a:graphic>
          </wp:inline>
        </w:drawing>
      </w:r>
    </w:p>
    <w:p w14:paraId="66262150" w14:textId="77777777" w:rsidR="00BB1F91" w:rsidRPr="00BB1F91" w:rsidRDefault="00BB1F91" w:rsidP="00BB1F91">
      <w:pPr>
        <w:jc w:val="right"/>
      </w:pPr>
      <w:r w:rsidRPr="00BB1F91">
        <w:t xml:space="preserve">By Gil </w:t>
      </w:r>
      <w:proofErr w:type="spellStart"/>
      <w:r w:rsidRPr="00BB1F91">
        <w:t>Felot</w:t>
      </w:r>
      <w:proofErr w:type="spellEnd"/>
      <w:r w:rsidRPr="00BB1F91">
        <w:t>.</w:t>
      </w:r>
    </w:p>
    <w:p w14:paraId="5FD8EDD3" w14:textId="77777777" w:rsidR="008527E6" w:rsidRPr="00A97A57" w:rsidRDefault="00BB1F91" w:rsidP="00A97A57">
      <w:pPr>
        <w:pStyle w:val="Heading2"/>
      </w:pPr>
      <w:r>
        <w:br w:type="page"/>
      </w:r>
      <w:r w:rsidRPr="00A97A57">
        <w:lastRenderedPageBreak/>
        <w:t>Objectif</w:t>
      </w:r>
    </w:p>
    <w:p w14:paraId="2028A9D8" w14:textId="77777777" w:rsidR="00BB1F91" w:rsidRDefault="00BB1F91" w:rsidP="00BB1F91"/>
    <w:p w14:paraId="5308966A" w14:textId="77777777" w:rsidR="00BB1F91" w:rsidRPr="00BB1F91" w:rsidRDefault="00BB1F91" w:rsidP="00BB1F91">
      <w:r w:rsidRPr="00BB1F91">
        <w:t>L’objectif de cette application est de pouvoir gérer simplement sa propre bibliothèque de livre. En effet, nous avons chez soit plus ou moins de livres. Lesquelles sont commencés ? Où j’en suis ? A qui j’ai prêté ce roman ? Sont des questions que vous vous êtes surement posés.</w:t>
      </w:r>
    </w:p>
    <w:p w14:paraId="0B7F3D46" w14:textId="77777777" w:rsidR="00BB1F91" w:rsidRPr="00BB1F91" w:rsidRDefault="00BB1F91" w:rsidP="00BB1F91">
      <w:r w:rsidRPr="00BB1F91">
        <w:t>Avec WIMB (</w:t>
      </w:r>
      <w:proofErr w:type="spellStart"/>
      <w:r w:rsidRPr="00BB1F91">
        <w:t>WhereIsMyBook</w:t>
      </w:r>
      <w:proofErr w:type="spellEnd"/>
      <w:r w:rsidRPr="00BB1F91">
        <w:t xml:space="preserve">) vous allez pouvoir simplement stocker, sur votre smartphone, les différents ouvrages facilement et avoir une gestion complète de sa « vie ». Pour créer une fiche de vie, deux solutions. Remplir les champs (Titre, Auteur …) mais aussi simplement en scannant le code ISBN (International Standard Book </w:t>
      </w:r>
      <w:proofErr w:type="spellStart"/>
      <w:r w:rsidRPr="00BB1F91">
        <w:t>Number</w:t>
      </w:r>
      <w:proofErr w:type="spellEnd"/>
      <w:r w:rsidRPr="00BB1F91">
        <w:t>) créer automatiquement une fiche.</w:t>
      </w:r>
    </w:p>
    <w:p w14:paraId="2B5E54F6" w14:textId="77777777" w:rsidR="00BB1F91" w:rsidRDefault="00BB1F91" w:rsidP="00BB1F91">
      <w:r w:rsidRPr="00BB1F91">
        <w:t>Ensuite à vous d’y mettre si ce livre est en votre possession, en prêt ou une envie prochaine d’achat. Vous pouvez aussi y mettre vos commentaires prêts à publier sur Amazon. Y mettre un marque page numérique pour savoir ou vous en êtes dans ce livre. Mettre des rappels pour rendre un livre a la bibliothèque et garder un historique des livres lu. Vous pouvez aussi suivre vos statistiques littéraires et connaître le nombre de livre lu dans le mois, l’année, la décennie…Le nombre de page lu…</w:t>
      </w:r>
    </w:p>
    <w:p w14:paraId="5CEE337D" w14:textId="77777777" w:rsidR="00BB1F91" w:rsidRDefault="00BB1F91" w:rsidP="00BB1F91">
      <w:r>
        <w:t>Une gestion 2.0 de sa bibliothèque physique, sans prise de tête, ni perte d’ami si un retour de livre tarde trop.</w:t>
      </w:r>
    </w:p>
    <w:p w14:paraId="393A1F3F" w14:textId="77777777" w:rsidR="00B50682" w:rsidRPr="00A97A57" w:rsidRDefault="00B50682" w:rsidP="00A97A57">
      <w:pPr>
        <w:pStyle w:val="Heading2"/>
      </w:pPr>
      <w:r w:rsidRPr="00A97A57">
        <w:t>Roadmap</w:t>
      </w:r>
    </w:p>
    <w:p w14:paraId="05CD8FC1" w14:textId="77777777" w:rsidR="00B50682" w:rsidRDefault="00B50682" w:rsidP="00B50682"/>
    <w:p w14:paraId="3A1086C0" w14:textId="09789EE6" w:rsidR="00B50682" w:rsidRDefault="00B50682" w:rsidP="00BB1F91">
      <w:r>
        <w:t xml:space="preserve">Je pars sur un développement sur la plateforme iOS d’Apple avec le tout nouveau langage Swift2.0. Je compte me prendre jusqu’à fin 2015 / début 2016 pour prendre en main les technologies. J’ai pour cela une formation disponible sur le </w:t>
      </w:r>
      <w:r w:rsidR="00B63FED">
        <w:t>célèbre</w:t>
      </w:r>
      <w:r>
        <w:t xml:space="preserve"> site de MOOC </w:t>
      </w:r>
      <w:proofErr w:type="spellStart"/>
      <w:r>
        <w:t>Udemy</w:t>
      </w:r>
      <w:proofErr w:type="spellEnd"/>
      <w:r>
        <w:t xml:space="preserve"> une formation Swift2.0 de prête.</w:t>
      </w:r>
      <w:r w:rsidR="00B63FED">
        <w:t xml:space="preserve"> +20h de vidéo de formation</w:t>
      </w:r>
      <w:r w:rsidR="00A97A57">
        <w:t xml:space="preserve"> </w:t>
      </w:r>
      <w:r w:rsidR="00A97A57" w:rsidRPr="00EB27DF">
        <w:rPr>
          <w:b/>
        </w:rPr>
        <w:t>(A1)</w:t>
      </w:r>
    </w:p>
    <w:p w14:paraId="270E50F6" w14:textId="737481BE" w:rsidR="00B50682" w:rsidRDefault="00B50682" w:rsidP="00BB1F91">
      <w:r>
        <w:t xml:space="preserve">Je vais partir sur un développement dit Top-Down. C’est à partir d’un </w:t>
      </w:r>
      <w:proofErr w:type="spellStart"/>
      <w:r>
        <w:t>mock</w:t>
      </w:r>
      <w:proofErr w:type="spellEnd"/>
      <w:r>
        <w:t>-up de l’application final (</w:t>
      </w:r>
      <w:r w:rsidR="00B63FED">
        <w:t>schéma</w:t>
      </w:r>
      <w:r>
        <w:t xml:space="preserve"> simple des différentes </w:t>
      </w:r>
      <w:proofErr w:type="spellStart"/>
      <w:r>
        <w:t>view</w:t>
      </w:r>
      <w:r w:rsidR="00B63FED">
        <w:t>s</w:t>
      </w:r>
      <w:proofErr w:type="spellEnd"/>
      <w:r>
        <w:t>) et des cas d’utilisation (use-case) pour définir mes besoins.</w:t>
      </w:r>
      <w:r w:rsidR="00B63FED">
        <w:t xml:space="preserve"> Je pense finir cette partie en parallèle de l’autoformation.</w:t>
      </w:r>
      <w:r w:rsidR="00DD29CE">
        <w:t xml:space="preserve"> 10</w:t>
      </w:r>
      <w:r w:rsidR="00B63FED">
        <w:t>h de mise au point du projet</w:t>
      </w:r>
      <w:r w:rsidR="00B63FED" w:rsidRPr="00EB27DF">
        <w:rPr>
          <w:b/>
        </w:rPr>
        <w:t>.</w:t>
      </w:r>
      <w:r w:rsidR="00A97A57" w:rsidRPr="00EB27DF">
        <w:rPr>
          <w:b/>
        </w:rPr>
        <w:t xml:space="preserve"> (A2)</w:t>
      </w:r>
    </w:p>
    <w:p w14:paraId="6B44C5B5" w14:textId="457E4F2B" w:rsidR="00B63FED" w:rsidRDefault="00DF4B46" w:rsidP="00BB1F91">
      <w:r>
        <w:t>Ensuite je compte, sur 3 mois, développer</w:t>
      </w:r>
      <w:r w:rsidR="00B63FED">
        <w:t xml:space="preserve"> l’application. Commencer par le l</w:t>
      </w:r>
      <w:r>
        <w:t xml:space="preserve">ogin (ID </w:t>
      </w:r>
      <w:proofErr w:type="spellStart"/>
      <w:r>
        <w:t>google</w:t>
      </w:r>
      <w:proofErr w:type="spellEnd"/>
      <w:r>
        <w:t xml:space="preserve"> et/ou ID perso) pour stocker les données. Ensuite faire l’interaction avec l’une des API ISBN disponible avec au choix :</w:t>
      </w:r>
    </w:p>
    <w:p w14:paraId="1C872FB9" w14:textId="55A05966" w:rsidR="00DF4B46" w:rsidRDefault="00DF4B46" w:rsidP="00DF4B46">
      <w:pPr>
        <w:jc w:val="left"/>
      </w:pPr>
      <w:r>
        <w:tab/>
        <w:t xml:space="preserve">Open Library Book API : </w:t>
      </w:r>
      <w:hyperlink r:id="rId8" w:history="1">
        <w:r w:rsidRPr="00C37A68">
          <w:rPr>
            <w:rStyle w:val="Hyperlink"/>
          </w:rPr>
          <w:t>https://openlibrary.org/dev/docs/api/books</w:t>
        </w:r>
      </w:hyperlink>
      <w:r>
        <w:br/>
      </w:r>
      <w:r>
        <w:tab/>
        <w:t xml:space="preserve">Google Book API :  </w:t>
      </w:r>
      <w:hyperlink r:id="rId9" w:history="1">
        <w:r w:rsidRPr="00C37A68">
          <w:rPr>
            <w:rStyle w:val="Hyperlink"/>
          </w:rPr>
          <w:t>https://developers.google.com/books/docs/v1/using</w:t>
        </w:r>
      </w:hyperlink>
      <w:r>
        <w:br/>
      </w:r>
      <w:r>
        <w:tab/>
        <w:t>Amazon Free ISBN</w:t>
      </w:r>
      <w:r w:rsidR="00DD29CE">
        <w:t xml:space="preserve"> </w:t>
      </w:r>
      <w:r>
        <w:t xml:space="preserve">Web Service : </w:t>
      </w:r>
      <w:hyperlink r:id="rId10" w:history="1">
        <w:r w:rsidRPr="00C37A68">
          <w:rPr>
            <w:rStyle w:val="Hyperlink"/>
          </w:rPr>
          <w:t>https://aws.amazon.com/fr/blogs/aws/free_isbn_web_s/</w:t>
        </w:r>
      </w:hyperlink>
    </w:p>
    <w:p w14:paraId="5D43756C" w14:textId="4893B400" w:rsidR="00DF4B46" w:rsidRDefault="00DF4B46" w:rsidP="00264745">
      <w:r>
        <w:lastRenderedPageBreak/>
        <w:t>Voir même pourquoi pas croisé ces 3 API</w:t>
      </w:r>
      <w:r w:rsidR="00C95455">
        <w:t xml:space="preserve"> (benchmark</w:t>
      </w:r>
      <w:r w:rsidR="00EB27DF">
        <w:t>/test de pertinences</w:t>
      </w:r>
      <w:r w:rsidR="00C95455">
        <w:t>)</w:t>
      </w:r>
      <w:r>
        <w:t xml:space="preserve"> pour proposer les résultats les plus pertinents. </w:t>
      </w:r>
      <w:r w:rsidR="00EB27DF">
        <w:t>30h estimé pour cette partie</w:t>
      </w:r>
      <w:r>
        <w:t>.</w:t>
      </w:r>
      <w:r w:rsidR="00A97A57">
        <w:t xml:space="preserve"> </w:t>
      </w:r>
      <w:r w:rsidR="00A97A57" w:rsidRPr="00EB27DF">
        <w:rPr>
          <w:b/>
        </w:rPr>
        <w:t>(B)</w:t>
      </w:r>
    </w:p>
    <w:p w14:paraId="5997744F" w14:textId="241139CA" w:rsidR="00DF4B46" w:rsidRDefault="00DF4B46" w:rsidP="00264745">
      <w:r>
        <w:t>Je compte ensuite donnée la possibilité aux utilisateurs d’utiliser l’appareil photo pour scanner</w:t>
      </w:r>
      <w:r w:rsidR="00DD29CE">
        <w:t xml:space="preserve"> pour ensuite requêter les API, créer la fiche automatiquement. Ou bien proposer une création man</w:t>
      </w:r>
      <w:r w:rsidR="001E4092">
        <w:t>uelle via des champs d’inputs. 4</w:t>
      </w:r>
      <w:r w:rsidR="00DD29CE">
        <w:t>0h</w:t>
      </w:r>
      <w:r w:rsidR="00A97A57">
        <w:t xml:space="preserve"> (C)</w:t>
      </w:r>
    </w:p>
    <w:p w14:paraId="66C554B2" w14:textId="6D14817C" w:rsidR="00DD29CE" w:rsidRDefault="00DD29CE" w:rsidP="00264745">
      <w:r>
        <w:t xml:space="preserve">Je finirai par la gestion en elle même de la base de données pour pouvoir suivre la « vie » du livre </w:t>
      </w:r>
      <w:r w:rsidR="001E4092">
        <w:t>comme expliqué précédemment.  15</w:t>
      </w:r>
      <w:r>
        <w:t>h</w:t>
      </w:r>
      <w:r w:rsidR="00A97A57">
        <w:t xml:space="preserve"> </w:t>
      </w:r>
      <w:r w:rsidR="00A97A57" w:rsidRPr="00EB27DF">
        <w:rPr>
          <w:b/>
        </w:rPr>
        <w:t>(D)</w:t>
      </w:r>
    </w:p>
    <w:p w14:paraId="291F5520" w14:textId="0B975E84" w:rsidR="00DF4B46" w:rsidRDefault="00264745" w:rsidP="00264745">
      <w:r>
        <w:t xml:space="preserve">Ensuite je développerai un module de </w:t>
      </w:r>
      <w:proofErr w:type="spellStart"/>
      <w:r>
        <w:t>d</w:t>
      </w:r>
      <w:r w:rsidR="00A97A57">
        <w:t>atavisualisation</w:t>
      </w:r>
      <w:proofErr w:type="spellEnd"/>
      <w:r w:rsidR="00A97A57">
        <w:t xml:space="preserve"> pour le suivie des </w:t>
      </w:r>
      <w:proofErr w:type="spellStart"/>
      <w:r w:rsidR="00A97A57">
        <w:t>stats</w:t>
      </w:r>
      <w:proofErr w:type="spellEnd"/>
      <w:r w:rsidR="00A97A57">
        <w:t xml:space="preserve"> de lecture comme on pourrai le faire pour un effort sportif. 30h </w:t>
      </w:r>
      <w:r w:rsidR="00A97A57" w:rsidRPr="00EB27DF">
        <w:rPr>
          <w:b/>
        </w:rPr>
        <w:t>(E)</w:t>
      </w:r>
    </w:p>
    <w:p w14:paraId="369D4B61" w14:textId="7DEB33FD" w:rsidR="00264745" w:rsidRDefault="00264745" w:rsidP="00264745">
      <w:r>
        <w:t xml:space="preserve">Bonus : Si le projet répond à un besoin, une demande auprès de mes proches, je voudrai faire un site </w:t>
      </w:r>
      <w:r w:rsidR="007A50C7">
        <w:t xml:space="preserve">web </w:t>
      </w:r>
      <w:r>
        <w:t>vitrine pour présenter l’application</w:t>
      </w:r>
      <w:r w:rsidR="00400FBD">
        <w:t>.</w:t>
      </w:r>
    </w:p>
    <w:p w14:paraId="439619C5" w14:textId="2F7E51EE" w:rsidR="00345759" w:rsidRDefault="001E4092" w:rsidP="009A0C5B">
      <w:r>
        <w:t>Voir le Gantt joint pour une visualisation concrète.</w:t>
      </w:r>
    </w:p>
    <w:p w14:paraId="7EEA10B5" w14:textId="4E65D53A" w:rsidR="00A97A57" w:rsidRPr="00A97A57" w:rsidRDefault="00A97A57" w:rsidP="00A97A57">
      <w:pPr>
        <w:pStyle w:val="Heading2"/>
      </w:pPr>
      <w:r w:rsidRPr="00A97A57">
        <w:t>Spécifications Techniques</w:t>
      </w:r>
    </w:p>
    <w:p w14:paraId="64CD5ABA" w14:textId="6BD4A3C3" w:rsidR="00264745" w:rsidRDefault="00A97A57" w:rsidP="00264745">
      <w:r>
        <w:t xml:space="preserve">Utilisation d’un MacBook Pro en ma possession, de </w:t>
      </w:r>
      <w:proofErr w:type="spellStart"/>
      <w:r>
        <w:t>XCode</w:t>
      </w:r>
      <w:proofErr w:type="spellEnd"/>
      <w:r>
        <w:t xml:space="preserve"> et de </w:t>
      </w:r>
      <w:proofErr w:type="spellStart"/>
      <w:r>
        <w:t>AppCode</w:t>
      </w:r>
      <w:proofErr w:type="spellEnd"/>
      <w:r>
        <w:t xml:space="preserve"> pour le développement Swift. Une machine virtuelle d’iPhone servira de </w:t>
      </w:r>
      <w:r w:rsidR="00264745">
        <w:t xml:space="preserve">module de test pour l’application et pour la présentation. Une base de données MySQL pour le stockage des informations. Des API ISBN citées ci-dessus. </w:t>
      </w:r>
    </w:p>
    <w:p w14:paraId="274B8B55" w14:textId="43DAF852" w:rsidR="007A50C7" w:rsidRDefault="00264745" w:rsidP="00264745">
      <w:pPr>
        <w:sectPr w:rsidR="007A50C7">
          <w:footerReference w:type="default" r:id="rId11"/>
          <w:pgSz w:w="11907" w:h="16839" w:code="9"/>
          <w:pgMar w:top="1080" w:right="864" w:bottom="1584" w:left="864" w:header="720" w:footer="720" w:gutter="0"/>
          <w:cols w:space="720"/>
          <w:titlePg/>
          <w:docGrid w:linePitch="360"/>
        </w:sectPr>
      </w:pPr>
      <w:r>
        <w:t>A noté que je n’ai aujourd’hui que très peu de connaissance en développement mobile m</w:t>
      </w:r>
      <w:r w:rsidR="007A50C7">
        <w:t>ais une grande soif d’apprendre.</w:t>
      </w:r>
    </w:p>
    <w:p w14:paraId="0C7C6DE9" w14:textId="53790A2B" w:rsidR="00264745" w:rsidRPr="00BB1F91" w:rsidRDefault="00F10216" w:rsidP="00264745">
      <w:bookmarkStart w:id="0" w:name="_GoBack"/>
      <w:bookmarkEnd w:id="0"/>
      <w:r>
        <w:rPr>
          <w:noProof/>
          <w:lang w:val="en-US" w:eastAsia="en-US" w:bidi="ar-SA"/>
        </w:rPr>
        <w:lastRenderedPageBreak/>
        <w:drawing>
          <wp:anchor distT="0" distB="0" distL="114300" distR="114300" simplePos="0" relativeHeight="251658240" behindDoc="0" locked="0" layoutInCell="1" allowOverlap="1" wp14:anchorId="1991DA1B" wp14:editId="7D7EDFEC">
            <wp:simplePos x="0" y="0"/>
            <wp:positionH relativeFrom="column">
              <wp:posOffset>-378460</wp:posOffset>
            </wp:positionH>
            <wp:positionV relativeFrom="paragraph">
              <wp:posOffset>934720</wp:posOffset>
            </wp:positionV>
            <wp:extent cx="9432925" cy="2430145"/>
            <wp:effectExtent l="0" t="0" r="0" b="8255"/>
            <wp:wrapTight wrapText="bothSides">
              <wp:wrapPolygon edited="0">
                <wp:start x="0" y="0"/>
                <wp:lineTo x="0" y="21448"/>
                <wp:lineTo x="21520" y="21448"/>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25 at 18.19.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32925" cy="2430145"/>
                    </a:xfrm>
                    <a:prstGeom prst="rect">
                      <a:avLst/>
                    </a:prstGeom>
                  </pic:spPr>
                </pic:pic>
              </a:graphicData>
            </a:graphic>
            <wp14:sizeRelH relativeFrom="page">
              <wp14:pctWidth>0</wp14:pctWidth>
            </wp14:sizeRelH>
            <wp14:sizeRelV relativeFrom="page">
              <wp14:pctHeight>0</wp14:pctHeight>
            </wp14:sizeRelV>
          </wp:anchor>
        </w:drawing>
      </w:r>
    </w:p>
    <w:sectPr w:rsidR="00264745" w:rsidRPr="00BB1F91" w:rsidSect="007A50C7">
      <w:pgSz w:w="16839" w:h="11907" w:orient="landscape" w:code="9"/>
      <w:pgMar w:top="864" w:right="1080" w:bottom="864" w:left="158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0CAA2" w14:textId="77777777" w:rsidR="00624DDA" w:rsidRDefault="00624DDA" w:rsidP="00BB1F91">
      <w:r>
        <w:separator/>
      </w:r>
    </w:p>
  </w:endnote>
  <w:endnote w:type="continuationSeparator" w:id="0">
    <w:p w14:paraId="6EC590E1" w14:textId="77777777" w:rsidR="00624DDA" w:rsidRDefault="00624DDA" w:rsidP="00BB1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venir Next Condensed">
    <w:panose1 w:val="020B0506020202020204"/>
    <w:charset w:val="00"/>
    <w:family w:val="auto"/>
    <w:pitch w:val="variable"/>
    <w:sig w:usb0="8000002F" w:usb1="5000204A" w:usb2="00000000" w:usb3="00000000" w:csb0="0000009B" w:csb1="00000000"/>
  </w:font>
  <w:font w:name="黑体">
    <w:charset w:val="88"/>
    <w:family w:val="auto"/>
    <w:pitch w:val="variable"/>
    <w:sig w:usb0="800002BF" w:usb1="38CF7CFA" w:usb2="00000016" w:usb3="00000000" w:csb0="00140001" w:csb1="00000000"/>
  </w:font>
  <w:font w:name="Zapfino">
    <w:panose1 w:val="03030300040707070C03"/>
    <w:charset w:val="00"/>
    <w:family w:val="auto"/>
    <w:pitch w:val="variable"/>
    <w:sig w:usb0="80000067" w:usb1="40000041" w:usb2="00000000" w:usb3="00000000" w:csb0="00000093" w:csb1="00000000"/>
  </w:font>
  <w:font w:name="Apple Chancery">
    <w:panose1 w:val="03020702040506060504"/>
    <w:charset w:val="00"/>
    <w:family w:val="auto"/>
    <w:pitch w:val="variable"/>
    <w:sig w:usb0="80000067" w:usb1="00000003" w:usb2="00000000" w:usb3="00000000" w:csb0="000001F3" w:csb1="00000000"/>
  </w:font>
  <w:font w:name="Bodoni 72 Oldstyle Book">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5FAB16E0" w14:textId="77777777" w:rsidR="008527E6" w:rsidRDefault="00D40ED1" w:rsidP="00BB1F91">
        <w:r>
          <w:fldChar w:fldCharType="begin"/>
        </w:r>
        <w:r>
          <w:instrText xml:space="preserve"> PAGE   \* MERGEFORMAT </w:instrText>
        </w:r>
        <w:r>
          <w:fldChar w:fldCharType="separate"/>
        </w:r>
        <w:r w:rsidR="00947C31">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20D3F" w14:textId="77777777" w:rsidR="00624DDA" w:rsidRDefault="00624DDA" w:rsidP="00BB1F91">
      <w:r>
        <w:separator/>
      </w:r>
    </w:p>
  </w:footnote>
  <w:footnote w:type="continuationSeparator" w:id="0">
    <w:p w14:paraId="65319DE5" w14:textId="77777777" w:rsidR="00624DDA" w:rsidRDefault="00624DDA" w:rsidP="00BB1F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148E3541"/>
    <w:multiLevelType w:val="hybridMultilevel"/>
    <w:tmpl w:val="A03A618C"/>
    <w:lvl w:ilvl="0" w:tplc="1166F1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033C7F"/>
    <w:multiLevelType w:val="hybridMultilevel"/>
    <w:tmpl w:val="67629CF2"/>
    <w:lvl w:ilvl="0" w:tplc="7AF0C940">
      <w:start w:val="1"/>
      <w:numFmt w:val="upperRoman"/>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8F5278"/>
    <w:multiLevelType w:val="hybridMultilevel"/>
    <w:tmpl w:val="A03A618C"/>
    <w:lvl w:ilvl="0" w:tplc="1166F1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3"/>
  </w:num>
  <w:num w:numId="17">
    <w:abstractNumId w:val="11"/>
  </w:num>
  <w:num w:numId="18">
    <w:abstractNumId w:val="10"/>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F91"/>
    <w:rsid w:val="001A0708"/>
    <w:rsid w:val="001E4092"/>
    <w:rsid w:val="00264745"/>
    <w:rsid w:val="002839DE"/>
    <w:rsid w:val="002952F7"/>
    <w:rsid w:val="00345759"/>
    <w:rsid w:val="00400FBD"/>
    <w:rsid w:val="00452E99"/>
    <w:rsid w:val="005E3076"/>
    <w:rsid w:val="006170F0"/>
    <w:rsid w:val="00624DDA"/>
    <w:rsid w:val="007A31C4"/>
    <w:rsid w:val="007A50C7"/>
    <w:rsid w:val="007C6C35"/>
    <w:rsid w:val="00831A77"/>
    <w:rsid w:val="008527E6"/>
    <w:rsid w:val="008F0B1D"/>
    <w:rsid w:val="00947C31"/>
    <w:rsid w:val="009A0C5B"/>
    <w:rsid w:val="00A0644F"/>
    <w:rsid w:val="00A97A57"/>
    <w:rsid w:val="00AA328F"/>
    <w:rsid w:val="00B50682"/>
    <w:rsid w:val="00B63FED"/>
    <w:rsid w:val="00BB1F91"/>
    <w:rsid w:val="00C95455"/>
    <w:rsid w:val="00D40ED1"/>
    <w:rsid w:val="00DD29CE"/>
    <w:rsid w:val="00DF4B46"/>
    <w:rsid w:val="00E94E73"/>
    <w:rsid w:val="00EB27DF"/>
    <w:rsid w:val="00F102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BBE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fr-FR" w:eastAsia="ja-JP" w:bidi="fr-FR"/>
      </w:rPr>
    </w:rPrDefault>
    <w:pPrDefault>
      <w:pPr>
        <w:spacing w:after="36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F91"/>
    <w:pPr>
      <w:jc w:val="both"/>
    </w:pPr>
    <w:rPr>
      <w:rFonts w:ascii="Avenir Next Condensed" w:hAnsi="Avenir Next Condensed"/>
    </w:rPr>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A97A57"/>
    <w:pPr>
      <w:keepNext/>
      <w:keepLines/>
      <w:numPr>
        <w:numId w:val="17"/>
      </w:numPr>
      <w:spacing w:before="40" w:after="0"/>
      <w:outlineLvl w:val="1"/>
    </w:pPr>
    <w:rPr>
      <w:rFonts w:asciiTheme="majorHAnsi" w:eastAsiaTheme="majorEastAsia" w:hAnsiTheme="majorHAnsi" w:cstheme="majorBidi"/>
      <w:smallCaps/>
      <w:color w:val="BF5B00" w:themeColor="accent1" w:themeShade="BF"/>
      <w:sz w:val="26"/>
      <w:szCs w:val="26"/>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A97A57"/>
    <w:rPr>
      <w:rFonts w:asciiTheme="majorHAnsi" w:eastAsiaTheme="majorEastAsia" w:hAnsiTheme="majorHAnsi" w:cstheme="majorBidi"/>
      <w:smallCaps/>
      <w:color w:val="BF5B00" w:themeColor="accent1" w:themeShade="BF"/>
      <w:sz w:val="26"/>
      <w:szCs w:val="26"/>
    </w:rPr>
  </w:style>
  <w:style w:type="character" w:styleId="Hyperlink">
    <w:name w:val="Hyperlink"/>
    <w:basedOn w:val="DefaultParagraphFont"/>
    <w:uiPriority w:val="99"/>
    <w:unhideWhenUsed/>
    <w:rsid w:val="00DF4B46"/>
    <w:rPr>
      <w:color w:val="34B6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323734">
      <w:bodyDiv w:val="1"/>
      <w:marLeft w:val="0"/>
      <w:marRight w:val="0"/>
      <w:marTop w:val="0"/>
      <w:marBottom w:val="0"/>
      <w:divBdr>
        <w:top w:val="none" w:sz="0" w:space="0" w:color="auto"/>
        <w:left w:val="none" w:sz="0" w:space="0" w:color="auto"/>
        <w:bottom w:val="none" w:sz="0" w:space="0" w:color="auto"/>
        <w:right w:val="none" w:sz="0" w:space="0" w:color="auto"/>
      </w:divBdr>
    </w:div>
    <w:div w:id="391080154">
      <w:bodyDiv w:val="1"/>
      <w:marLeft w:val="0"/>
      <w:marRight w:val="0"/>
      <w:marTop w:val="0"/>
      <w:marBottom w:val="0"/>
      <w:divBdr>
        <w:top w:val="none" w:sz="0" w:space="0" w:color="auto"/>
        <w:left w:val="none" w:sz="0" w:space="0" w:color="auto"/>
        <w:bottom w:val="none" w:sz="0" w:space="0" w:color="auto"/>
        <w:right w:val="none" w:sz="0" w:space="0" w:color="auto"/>
      </w:divBdr>
    </w:div>
    <w:div w:id="1291936066">
      <w:bodyDiv w:val="1"/>
      <w:marLeft w:val="0"/>
      <w:marRight w:val="0"/>
      <w:marTop w:val="0"/>
      <w:marBottom w:val="0"/>
      <w:divBdr>
        <w:top w:val="none" w:sz="0" w:space="0" w:color="auto"/>
        <w:left w:val="none" w:sz="0" w:space="0" w:color="auto"/>
        <w:bottom w:val="none" w:sz="0" w:space="0" w:color="auto"/>
        <w:right w:val="none" w:sz="0" w:space="0" w:color="auto"/>
      </w:divBdr>
    </w:div>
    <w:div w:id="209226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openlibrary.org/dev/docs/api/books" TargetMode="External"/><Relationship Id="rId9" Type="http://schemas.openxmlformats.org/officeDocument/2006/relationships/hyperlink" Target="https://developers.google.com/books/docs/v1/using" TargetMode="External"/><Relationship Id="rId10" Type="http://schemas.openxmlformats.org/officeDocument/2006/relationships/hyperlink" Target="https://aws.amazon.com/fr/blogs/aws/free_isbn_web_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agnar/Library/Containers/com.microsoft.Word/Data/Library/Caches/TM10002069/E&#769;crire%20un%20journal.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Écrire un journal.dotx</Template>
  <TotalTime>66</TotalTime>
  <Pages>4</Pages>
  <Words>593</Words>
  <Characters>3383</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Felot</dc:creator>
  <cp:keywords/>
  <dc:description/>
  <cp:lastModifiedBy>Gil Felot</cp:lastModifiedBy>
  <cp:revision>12</cp:revision>
  <dcterms:created xsi:type="dcterms:W3CDTF">2015-11-23T16:26:00Z</dcterms:created>
  <dcterms:modified xsi:type="dcterms:W3CDTF">2015-11-25T17:20:00Z</dcterms:modified>
</cp:coreProperties>
</file>